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3A506D" w14:textId="77777777" w:rsidR="003645CB" w:rsidRPr="003645CB" w:rsidRDefault="003645CB" w:rsidP="003645CB"/>
    <w:sectPr w:rsidR="003645CB" w:rsidRPr="003645CB" w:rsidSect="00927767">
      <w:headerReference w:type="default" r:id="rId6"/>
      <w:footerReference w:type="default" r:id="rId7"/>
      <w:pgSz w:w="11906" w:h="16838"/>
      <w:pgMar w:top="2268" w:right="1304" w:bottom="720" w:left="1304" w:header="709" w:footer="2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BF5140" w14:textId="77777777" w:rsidR="00C615F4" w:rsidRDefault="00C615F4" w:rsidP="00982D34">
      <w:pPr>
        <w:spacing w:after="0" w:line="240" w:lineRule="auto"/>
      </w:pPr>
      <w:r>
        <w:separator/>
      </w:r>
    </w:p>
  </w:endnote>
  <w:endnote w:type="continuationSeparator" w:id="0">
    <w:p w14:paraId="26C5F452" w14:textId="77777777" w:rsidR="00C615F4" w:rsidRDefault="00C615F4" w:rsidP="00982D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Uni Neue Regular">
    <w:altName w:val="Calibri"/>
    <w:panose1 w:val="00000000000000000000"/>
    <w:charset w:val="00"/>
    <w:family w:val="modern"/>
    <w:notTrueType/>
    <w:pitch w:val="variable"/>
    <w:sig w:usb0="A00002EF" w:usb1="0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Uni Neue Light">
    <w:altName w:val="Calibri"/>
    <w:charset w:val="00"/>
    <w:family w:val="auto"/>
    <w:pitch w:val="variable"/>
    <w:sig w:usb0="A00002EF" w:usb1="0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9D30FB" w14:textId="16D59AA6" w:rsidR="003D64F8" w:rsidRPr="00927767" w:rsidRDefault="00671CE7" w:rsidP="00671CE7">
    <w:pPr>
      <w:pStyle w:val="Fuzeile"/>
    </w:pPr>
    <w:r>
      <w:rPr>
        <w:noProof/>
        <w:lang w:val="de-DE" w:eastAsia="de-DE"/>
      </w:rPr>
      <w:drawing>
        <wp:anchor distT="0" distB="0" distL="114300" distR="114300" simplePos="0" relativeHeight="251661312" behindDoc="0" locked="0" layoutInCell="1" allowOverlap="1" wp14:anchorId="35DA84F6" wp14:editId="6195C13D">
          <wp:simplePos x="0" y="0"/>
          <wp:positionH relativeFrom="column">
            <wp:posOffset>5525135</wp:posOffset>
          </wp:positionH>
          <wp:positionV relativeFrom="paragraph">
            <wp:posOffset>-789305</wp:posOffset>
          </wp:positionV>
          <wp:extent cx="923925" cy="847725"/>
          <wp:effectExtent l="0" t="0" r="9525" b="9525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fik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3925" cy="8477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77161">
      <w:rPr>
        <w:rFonts w:ascii="Uni Neue Light" w:hAnsi="Uni Neue Light" w:cs="Uni Neue Light"/>
        <w:sz w:val="20"/>
        <w:szCs w:val="20"/>
      </w:rPr>
      <w:t xml:space="preserve">Bankverbindung bei der </w:t>
    </w:r>
    <w:r w:rsidR="0035162D">
      <w:rPr>
        <w:rFonts w:ascii="Uni Neue Light" w:hAnsi="Uni Neue Light" w:cs="Uni Neue Light"/>
        <w:sz w:val="20"/>
        <w:szCs w:val="20"/>
      </w:rPr>
      <w:t>Tiroler Sparkasse AT89 2050 3033 0250 6229</w:t>
    </w:r>
    <w:r w:rsidR="00877161" w:rsidRPr="00877161">
      <w:rPr>
        <w:rFonts w:ascii="Uni Neue Light" w:hAnsi="Uni Neue Light" w:cs="Uni Neue Light"/>
        <w:sz w:val="20"/>
        <w:szCs w:val="20"/>
      </w:rPr>
      <w:t xml:space="preserve"> – </w:t>
    </w:r>
    <w:r w:rsidR="004C15A3" w:rsidRPr="004C15A3">
      <w:rPr>
        <w:rFonts w:ascii="Uni Neue Light" w:hAnsi="Uni Neue Light" w:cs="Uni Neue Light"/>
        <w:sz w:val="20"/>
        <w:szCs w:val="20"/>
      </w:rPr>
      <w:t>ZVR 593438313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ED6C33" w14:textId="77777777" w:rsidR="00C615F4" w:rsidRDefault="00C615F4" w:rsidP="00982D34">
      <w:pPr>
        <w:spacing w:after="0" w:line="240" w:lineRule="auto"/>
      </w:pPr>
      <w:r>
        <w:separator/>
      </w:r>
    </w:p>
  </w:footnote>
  <w:footnote w:type="continuationSeparator" w:id="0">
    <w:p w14:paraId="77CFFB7B" w14:textId="77777777" w:rsidR="00C615F4" w:rsidRDefault="00C615F4" w:rsidP="00982D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D42062" w14:textId="77777777" w:rsidR="00982D34" w:rsidRDefault="00337A37" w:rsidP="00B36526">
    <w:pPr>
      <w:pStyle w:val="Kopfzeile"/>
      <w:jc w:val="right"/>
    </w:pPr>
    <w:r>
      <w:rPr>
        <w:noProof/>
        <w:lang w:val="de-DE" w:eastAsia="de-DE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59512DBC" wp14:editId="7CC3A1FB">
              <wp:simplePos x="0" y="0"/>
              <wp:positionH relativeFrom="column">
                <wp:posOffset>3248660</wp:posOffset>
              </wp:positionH>
              <wp:positionV relativeFrom="paragraph">
                <wp:posOffset>-126365</wp:posOffset>
              </wp:positionV>
              <wp:extent cx="2914650" cy="2143125"/>
              <wp:effectExtent l="0" t="0" r="0" b="9525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14650" cy="21431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203E813" w14:textId="77777777" w:rsidR="00337A37" w:rsidRDefault="00337A37">
                          <w:r>
                            <w:rPr>
                              <w:noProof/>
                              <w:lang w:val="de-DE" w:eastAsia="de-DE"/>
                            </w:rPr>
                            <w:drawing>
                              <wp:inline distT="0" distB="0" distL="0" distR="0" wp14:anchorId="58401B74" wp14:editId="2E6A0343">
                                <wp:extent cx="2437302" cy="838200"/>
                                <wp:effectExtent l="0" t="0" r="1270" b="0"/>
                                <wp:docPr id="16" name="Grafik 1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Grafik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437302" cy="838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AEB14BE" w14:textId="617E7642" w:rsidR="00781916" w:rsidRPr="00781916" w:rsidRDefault="0035162D" w:rsidP="00877161">
                          <w:pPr>
                            <w:ind w:left="284"/>
                            <w:rPr>
                              <w:rFonts w:ascii="Uni Neue Regular" w:hAnsi="Uni Neue Regular"/>
                              <w:sz w:val="20"/>
                              <w:szCs w:val="20"/>
                            </w:rPr>
                          </w:pPr>
                          <w:r w:rsidRPr="0035162D">
                            <w:rPr>
                              <w:rFonts w:ascii="Uni Neue Regular" w:hAnsi="Uni Neue Regular"/>
                              <w:sz w:val="20"/>
                              <w:szCs w:val="20"/>
                            </w:rPr>
                            <w:t>BEZIRKSORGANISATION INNSBRUCK</w:t>
                          </w:r>
                          <w:r>
                            <w:rPr>
                              <w:rFonts w:ascii="Uni Neue Regular" w:hAnsi="Uni Neue Regular"/>
                              <w:sz w:val="20"/>
                              <w:szCs w:val="20"/>
                            </w:rPr>
                            <w:t>-</w:t>
                          </w:r>
                          <w:r w:rsidRPr="0035162D">
                            <w:rPr>
                              <w:rFonts w:ascii="Uni Neue Regular" w:hAnsi="Uni Neue Regular"/>
                              <w:sz w:val="20"/>
                              <w:szCs w:val="20"/>
                            </w:rPr>
                            <w:t>STADT</w:t>
                          </w:r>
                          <w:r w:rsidR="00781916" w:rsidRPr="0035162D">
                            <w:rPr>
                              <w:rFonts w:ascii="Uni Neue Regular" w:hAnsi="Uni Neue Regular"/>
                              <w:sz w:val="20"/>
                              <w:szCs w:val="20"/>
                            </w:rPr>
                            <w:br/>
                          </w:r>
                          <w:proofErr w:type="spellStart"/>
                          <w:r w:rsidR="004C15A3" w:rsidRPr="004C15A3">
                            <w:rPr>
                              <w:rFonts w:ascii="Uni Neue Regular" w:hAnsi="Uni Neue Regular"/>
                              <w:sz w:val="20"/>
                              <w:szCs w:val="20"/>
                            </w:rPr>
                            <w:t>Salurner</w:t>
                          </w:r>
                          <w:proofErr w:type="spellEnd"/>
                          <w:r w:rsidR="004C15A3" w:rsidRPr="004C15A3">
                            <w:rPr>
                              <w:rFonts w:ascii="Uni Neue Regular" w:hAnsi="Uni Neue Regular"/>
                              <w:sz w:val="20"/>
                              <w:szCs w:val="20"/>
                            </w:rPr>
                            <w:t xml:space="preserve"> Straße</w:t>
                          </w:r>
                          <w:r w:rsidR="004C15A3">
                            <w:rPr>
                              <w:rFonts w:ascii="Uni Neue Regular" w:hAnsi="Uni Neue Regular"/>
                              <w:sz w:val="20"/>
                              <w:szCs w:val="20"/>
                            </w:rPr>
                            <w:t xml:space="preserve"> </w:t>
                          </w:r>
                          <w:r w:rsidR="00781916">
                            <w:rPr>
                              <w:rFonts w:ascii="Uni Neue Regular" w:hAnsi="Uni Neue Regular"/>
                              <w:sz w:val="20"/>
                              <w:szCs w:val="20"/>
                            </w:rPr>
                            <w:t>2/EG</w:t>
                          </w:r>
                          <w:r w:rsidR="00781916">
                            <w:rPr>
                              <w:rFonts w:ascii="Uni Neue Regular" w:hAnsi="Uni Neue Regular"/>
                              <w:sz w:val="20"/>
                              <w:szCs w:val="20"/>
                            </w:rPr>
                            <w:br/>
                            <w:t>6020 Innsbruck</w:t>
                          </w:r>
                          <w:r w:rsidR="00781916">
                            <w:rPr>
                              <w:rFonts w:ascii="Uni Neue Regular" w:hAnsi="Uni Neue Regular"/>
                              <w:sz w:val="20"/>
                              <w:szCs w:val="20"/>
                            </w:rPr>
                            <w:br/>
                          </w:r>
                          <w:r w:rsidR="00781916">
                            <w:rPr>
                              <w:rFonts w:ascii="Uni Neue Regular" w:hAnsi="Uni Neue Regular"/>
                              <w:sz w:val="20"/>
                              <w:szCs w:val="20"/>
                            </w:rPr>
                            <w:br/>
                          </w:r>
                          <w:r w:rsidR="00781916" w:rsidRPr="00781916">
                            <w:rPr>
                              <w:rFonts w:ascii="Uni Neue Regular" w:hAnsi="Uni Neue Regular"/>
                              <w:b/>
                              <w:bCs/>
                              <w:sz w:val="20"/>
                              <w:szCs w:val="20"/>
                            </w:rPr>
                            <w:t>T</w:t>
                          </w:r>
                          <w:r w:rsidR="009920D4">
                            <w:rPr>
                              <w:rFonts w:ascii="Uni Neue Regular" w:hAnsi="Uni Neue Regular"/>
                              <w:b/>
                              <w:bCs/>
                              <w:sz w:val="20"/>
                              <w:szCs w:val="20"/>
                            </w:rPr>
                            <w:t>el</w:t>
                          </w:r>
                          <w:r w:rsidR="00781916" w:rsidRPr="00781916">
                            <w:rPr>
                              <w:rFonts w:ascii="Uni Neue Regular" w:hAnsi="Uni Neue Regular"/>
                              <w:b/>
                              <w:bCs/>
                              <w:sz w:val="20"/>
                              <w:szCs w:val="20"/>
                            </w:rPr>
                            <w:t>:</w:t>
                          </w:r>
                          <w:r w:rsidR="00781916">
                            <w:rPr>
                              <w:rFonts w:ascii="Uni Neue Regular" w:hAnsi="Uni Neue Regular"/>
                              <w:sz w:val="20"/>
                              <w:szCs w:val="20"/>
                            </w:rPr>
                            <w:t xml:space="preserve"> (+43)</w:t>
                          </w:r>
                          <w:r w:rsidR="00781916">
                            <w:rPr>
                              <w:rFonts w:ascii="Cambria" w:hAnsi="Cambria" w:cs="Cambria"/>
                              <w:sz w:val="20"/>
                              <w:szCs w:val="20"/>
                            </w:rPr>
                            <w:t> </w:t>
                          </w:r>
                          <w:r w:rsidR="009920D4" w:rsidRPr="009920D4">
                            <w:rPr>
                              <w:rFonts w:ascii="Uni Neue Regular" w:hAnsi="Uni Neue Regular"/>
                              <w:sz w:val="20"/>
                              <w:szCs w:val="20"/>
                            </w:rPr>
                            <w:t>0</w:t>
                          </w:r>
                          <w:r>
                            <w:rPr>
                              <w:rFonts w:ascii="Uni Neue Regular" w:hAnsi="Uni Neue Regular"/>
                              <w:sz w:val="20"/>
                              <w:szCs w:val="20"/>
                            </w:rPr>
                            <w:t>664/32 90 291</w:t>
                          </w:r>
                          <w:r w:rsidR="00781916">
                            <w:rPr>
                              <w:rFonts w:ascii="Uni Neue Regular" w:hAnsi="Uni Neue Regular"/>
                              <w:sz w:val="20"/>
                              <w:szCs w:val="20"/>
                            </w:rPr>
                            <w:br/>
                          </w:r>
                          <w:r w:rsidR="00781916" w:rsidRPr="00781916">
                            <w:rPr>
                              <w:rFonts w:ascii="Uni Neue Regular" w:hAnsi="Uni Neue Regular"/>
                              <w:b/>
                              <w:bCs/>
                              <w:sz w:val="20"/>
                              <w:szCs w:val="20"/>
                            </w:rPr>
                            <w:t>E-Mail:</w:t>
                          </w:r>
                          <w:r w:rsidR="00781916">
                            <w:rPr>
                              <w:rFonts w:ascii="Uni Neue Regular" w:hAnsi="Uni Neue Regular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Uni Neue Regular" w:hAnsi="Uni Neue Regular"/>
                              <w:sz w:val="20"/>
                              <w:szCs w:val="20"/>
                            </w:rPr>
                            <w:t xml:space="preserve">info@pvibk.at </w:t>
                          </w:r>
                          <w:r w:rsidR="00781916">
                            <w:rPr>
                              <w:rFonts w:ascii="Uni Neue Regular" w:hAnsi="Uni Neue Regular"/>
                              <w:sz w:val="20"/>
                              <w:szCs w:val="20"/>
                            </w:rPr>
                            <w:br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9512DBC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left:0;text-align:left;margin-left:255.8pt;margin-top:-9.95pt;width:229.5pt;height:168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" stroked="f">
              <v:textbox>
                <w:txbxContent>
                  <w:p w14:paraId="7203E813" w14:textId="77777777" w:rsidR="00337A37" w:rsidRDefault="00337A37">
                    <w:r>
                      <w:rPr>
                        <w:noProof/>
                      </w:rPr>
                      <w:drawing>
                        <wp:inline distT="0" distB="0" distL="0" distR="0" wp14:anchorId="58401B74" wp14:editId="2E6A0343">
                          <wp:extent cx="2437302" cy="838200"/>
                          <wp:effectExtent l="0" t="0" r="1270" b="0"/>
                          <wp:docPr id="16" name="Grafik 1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Grafik 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437302" cy="838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AEB14BE" w14:textId="617E7642" w:rsidR="00781916" w:rsidRPr="00781916" w:rsidRDefault="0035162D" w:rsidP="00877161">
                    <w:pPr>
                      <w:ind w:left="284"/>
                      <w:rPr>
                        <w:rFonts w:ascii="Uni Neue Regular" w:hAnsi="Uni Neue Regular"/>
                        <w:sz w:val="20"/>
                        <w:szCs w:val="20"/>
                      </w:rPr>
                    </w:pPr>
                    <w:r w:rsidRPr="0035162D">
                      <w:rPr>
                        <w:rFonts w:ascii="Uni Neue Regular" w:hAnsi="Uni Neue Regular"/>
                        <w:sz w:val="20"/>
                        <w:szCs w:val="20"/>
                      </w:rPr>
                      <w:t>BEZIRKSORGANISATION INNSBRUCK</w:t>
                    </w:r>
                    <w:r>
                      <w:rPr>
                        <w:rFonts w:ascii="Uni Neue Regular" w:hAnsi="Uni Neue Regular"/>
                        <w:sz w:val="20"/>
                        <w:szCs w:val="20"/>
                      </w:rPr>
                      <w:t>-</w:t>
                    </w:r>
                    <w:r w:rsidRPr="0035162D">
                      <w:rPr>
                        <w:rFonts w:ascii="Uni Neue Regular" w:hAnsi="Uni Neue Regular"/>
                        <w:sz w:val="20"/>
                        <w:szCs w:val="20"/>
                      </w:rPr>
                      <w:t>STADT</w:t>
                    </w:r>
                    <w:r w:rsidR="00781916" w:rsidRPr="0035162D">
                      <w:rPr>
                        <w:rFonts w:ascii="Uni Neue Regular" w:hAnsi="Uni Neue Regular"/>
                        <w:sz w:val="20"/>
                        <w:szCs w:val="20"/>
                      </w:rPr>
                      <w:br/>
                    </w:r>
                    <w:proofErr w:type="spellStart"/>
                    <w:r w:rsidR="004C15A3" w:rsidRPr="004C15A3">
                      <w:rPr>
                        <w:rFonts w:ascii="Uni Neue Regular" w:hAnsi="Uni Neue Regular"/>
                        <w:sz w:val="20"/>
                        <w:szCs w:val="20"/>
                      </w:rPr>
                      <w:t>Salurner</w:t>
                    </w:r>
                    <w:proofErr w:type="spellEnd"/>
                    <w:r w:rsidR="004C15A3" w:rsidRPr="004C15A3">
                      <w:rPr>
                        <w:rFonts w:ascii="Uni Neue Regular" w:hAnsi="Uni Neue Regular"/>
                        <w:sz w:val="20"/>
                        <w:szCs w:val="20"/>
                      </w:rPr>
                      <w:t xml:space="preserve"> Straße</w:t>
                    </w:r>
                    <w:r w:rsidR="004C15A3">
                      <w:rPr>
                        <w:rFonts w:ascii="Uni Neue Regular" w:hAnsi="Uni Neue Regular"/>
                        <w:sz w:val="20"/>
                        <w:szCs w:val="20"/>
                      </w:rPr>
                      <w:t xml:space="preserve"> </w:t>
                    </w:r>
                    <w:r w:rsidR="00781916">
                      <w:rPr>
                        <w:rFonts w:ascii="Uni Neue Regular" w:hAnsi="Uni Neue Regular"/>
                        <w:sz w:val="20"/>
                        <w:szCs w:val="20"/>
                      </w:rPr>
                      <w:t>2/EG</w:t>
                    </w:r>
                    <w:r w:rsidR="00781916">
                      <w:rPr>
                        <w:rFonts w:ascii="Uni Neue Regular" w:hAnsi="Uni Neue Regular"/>
                        <w:sz w:val="20"/>
                        <w:szCs w:val="20"/>
                      </w:rPr>
                      <w:br/>
                      <w:t>6020 Innsbruck</w:t>
                    </w:r>
                    <w:r w:rsidR="00781916">
                      <w:rPr>
                        <w:rFonts w:ascii="Uni Neue Regular" w:hAnsi="Uni Neue Regular"/>
                        <w:sz w:val="20"/>
                        <w:szCs w:val="20"/>
                      </w:rPr>
                      <w:br/>
                    </w:r>
                    <w:r w:rsidR="00781916">
                      <w:rPr>
                        <w:rFonts w:ascii="Uni Neue Regular" w:hAnsi="Uni Neue Regular"/>
                        <w:sz w:val="20"/>
                        <w:szCs w:val="20"/>
                      </w:rPr>
                      <w:br/>
                    </w:r>
                    <w:r w:rsidR="00781916" w:rsidRPr="00781916">
                      <w:rPr>
                        <w:rFonts w:ascii="Uni Neue Regular" w:hAnsi="Uni Neue Regular"/>
                        <w:b/>
                        <w:bCs/>
                        <w:sz w:val="20"/>
                        <w:szCs w:val="20"/>
                      </w:rPr>
                      <w:t>T</w:t>
                    </w:r>
                    <w:r w:rsidR="009920D4">
                      <w:rPr>
                        <w:rFonts w:ascii="Uni Neue Regular" w:hAnsi="Uni Neue Regular"/>
                        <w:b/>
                        <w:bCs/>
                        <w:sz w:val="20"/>
                        <w:szCs w:val="20"/>
                      </w:rPr>
                      <w:t>el</w:t>
                    </w:r>
                    <w:r w:rsidR="00781916" w:rsidRPr="00781916">
                      <w:rPr>
                        <w:rFonts w:ascii="Uni Neue Regular" w:hAnsi="Uni Neue Regular"/>
                        <w:b/>
                        <w:bCs/>
                        <w:sz w:val="20"/>
                        <w:szCs w:val="20"/>
                      </w:rPr>
                      <w:t>:</w:t>
                    </w:r>
                    <w:r w:rsidR="00781916">
                      <w:rPr>
                        <w:rFonts w:ascii="Uni Neue Regular" w:hAnsi="Uni Neue Regular"/>
                        <w:sz w:val="20"/>
                        <w:szCs w:val="20"/>
                      </w:rPr>
                      <w:t xml:space="preserve"> (+43)</w:t>
                    </w:r>
                    <w:r w:rsidR="00781916">
                      <w:rPr>
                        <w:rFonts w:ascii="Cambria" w:hAnsi="Cambria" w:cs="Cambria"/>
                        <w:sz w:val="20"/>
                        <w:szCs w:val="20"/>
                      </w:rPr>
                      <w:t> </w:t>
                    </w:r>
                    <w:r w:rsidR="009920D4" w:rsidRPr="009920D4">
                      <w:rPr>
                        <w:rFonts w:ascii="Uni Neue Regular" w:hAnsi="Uni Neue Regular"/>
                        <w:sz w:val="20"/>
                        <w:szCs w:val="20"/>
                      </w:rPr>
                      <w:t>0</w:t>
                    </w:r>
                    <w:r>
                      <w:rPr>
                        <w:rFonts w:ascii="Uni Neue Regular" w:hAnsi="Uni Neue Regular"/>
                        <w:sz w:val="20"/>
                        <w:szCs w:val="20"/>
                      </w:rPr>
                      <w:t>664/32 90 291</w:t>
                    </w:r>
                    <w:r w:rsidR="00781916">
                      <w:rPr>
                        <w:rFonts w:ascii="Uni Neue Regular" w:hAnsi="Uni Neue Regular"/>
                        <w:sz w:val="20"/>
                        <w:szCs w:val="20"/>
                      </w:rPr>
                      <w:br/>
                    </w:r>
                    <w:r w:rsidR="00781916" w:rsidRPr="00781916">
                      <w:rPr>
                        <w:rFonts w:ascii="Uni Neue Regular" w:hAnsi="Uni Neue Regular"/>
                        <w:b/>
                        <w:bCs/>
                        <w:sz w:val="20"/>
                        <w:szCs w:val="20"/>
                      </w:rPr>
                      <w:t>E-Mail:</w:t>
                    </w:r>
                    <w:r w:rsidR="00781916">
                      <w:rPr>
                        <w:rFonts w:ascii="Uni Neue Regular" w:hAnsi="Uni Neue Regular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Uni Neue Regular" w:hAnsi="Uni Neue Regular"/>
                        <w:sz w:val="20"/>
                        <w:szCs w:val="20"/>
                      </w:rPr>
                      <w:t xml:space="preserve">info@pvibk.at </w:t>
                    </w:r>
                    <w:r w:rsidR="00781916">
                      <w:rPr>
                        <w:rFonts w:ascii="Uni Neue Regular" w:hAnsi="Uni Neue Regular"/>
                        <w:sz w:val="20"/>
                        <w:szCs w:val="20"/>
                      </w:rPr>
                      <w:br/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1C4"/>
    <w:rsid w:val="0009127D"/>
    <w:rsid w:val="00114AC7"/>
    <w:rsid w:val="00162514"/>
    <w:rsid w:val="002D6A61"/>
    <w:rsid w:val="003101C4"/>
    <w:rsid w:val="00337A37"/>
    <w:rsid w:val="0035162D"/>
    <w:rsid w:val="00355C74"/>
    <w:rsid w:val="003645CB"/>
    <w:rsid w:val="00371F97"/>
    <w:rsid w:val="003D64F8"/>
    <w:rsid w:val="00486767"/>
    <w:rsid w:val="004C15A3"/>
    <w:rsid w:val="00525B18"/>
    <w:rsid w:val="00647F0C"/>
    <w:rsid w:val="00671CE7"/>
    <w:rsid w:val="00690F03"/>
    <w:rsid w:val="00766D9E"/>
    <w:rsid w:val="00781916"/>
    <w:rsid w:val="00877161"/>
    <w:rsid w:val="008A77D4"/>
    <w:rsid w:val="00927767"/>
    <w:rsid w:val="00943C2D"/>
    <w:rsid w:val="009829FC"/>
    <w:rsid w:val="00982D34"/>
    <w:rsid w:val="009920D4"/>
    <w:rsid w:val="009A4927"/>
    <w:rsid w:val="00A4148E"/>
    <w:rsid w:val="00AC7E64"/>
    <w:rsid w:val="00B36526"/>
    <w:rsid w:val="00C03BEF"/>
    <w:rsid w:val="00C55E7E"/>
    <w:rsid w:val="00C615F4"/>
    <w:rsid w:val="00C7551D"/>
    <w:rsid w:val="00D40829"/>
    <w:rsid w:val="00DD55FA"/>
    <w:rsid w:val="00EE5EE7"/>
    <w:rsid w:val="00EE614D"/>
    <w:rsid w:val="00F51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22E036"/>
  <w15:chartTrackingRefBased/>
  <w15:docId w15:val="{2A7236EB-B231-4A1E-A854-D32B1E529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982D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82D34"/>
  </w:style>
  <w:style w:type="paragraph" w:styleId="Fuzeile">
    <w:name w:val="footer"/>
    <w:basedOn w:val="Standard"/>
    <w:link w:val="FuzeileZchn"/>
    <w:uiPriority w:val="99"/>
    <w:unhideWhenUsed/>
    <w:rsid w:val="00982D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82D34"/>
  </w:style>
  <w:style w:type="paragraph" w:customStyle="1" w:styleId="EinfAbs">
    <w:name w:val="[Einf. Abs.]"/>
    <w:basedOn w:val="Standard"/>
    <w:uiPriority w:val="99"/>
    <w:rsid w:val="003D64F8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de-DE"/>
    </w:rPr>
  </w:style>
  <w:style w:type="character" w:styleId="Hyperlink">
    <w:name w:val="Hyperlink"/>
    <w:basedOn w:val="Absatz-Standardschriftart"/>
    <w:uiPriority w:val="99"/>
    <w:unhideWhenUsed/>
    <w:rsid w:val="00781916"/>
    <w:rPr>
      <w:color w:val="0563C1" w:themeColor="hyperlink"/>
      <w:u w:val="single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7819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sh\Desktop\Briefpapier_NEU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Briefpapier_NEU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 Schubert</dc:creator>
  <cp:keywords/>
  <dc:description/>
  <cp:lastModifiedBy>Robert Ritzl</cp:lastModifiedBy>
  <cp:revision>3</cp:revision>
  <dcterms:created xsi:type="dcterms:W3CDTF">2023-02-27T11:14:00Z</dcterms:created>
  <dcterms:modified xsi:type="dcterms:W3CDTF">2024-06-06T13:56:00Z</dcterms:modified>
</cp:coreProperties>
</file>